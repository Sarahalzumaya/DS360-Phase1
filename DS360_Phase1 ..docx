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7A2F4A"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48E94E54">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1E3D2600" w14:textId="77777777"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AE78E97" w14:textId="77777777" w:rsidR="00496101" w:rsidRPr="00517329" w:rsidRDefault="007C66AB"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1056005D" w14:textId="777777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4E58AA87"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1E3D2600" w14:textId="77777777" w:rsidR="00496101" w:rsidRPr="003C4083" w:rsidRDefault="006C507D" w:rsidP="006C507D">
                          <w:pPr>
                            <w:pStyle w:val="a9"/>
                            <w:jc w:val="center"/>
                            <w:rPr>
                              <w:sz w:val="96"/>
                              <w:szCs w:val="96"/>
                            </w:rPr>
                          </w:pPr>
                          <w:r>
                            <w:rPr>
                              <w:sz w:val="96"/>
                              <w:szCs w:val="96"/>
                            </w:rPr>
                            <w:t>Project</w:t>
                          </w:r>
                          <w:r w:rsidR="00A738B6">
                            <w:rPr>
                              <w:sz w:val="96"/>
                              <w:szCs w:val="96"/>
                            </w:rPr>
                            <w:t>-Phase 1</w:t>
                          </w:r>
                        </w:p>
                      </w:sdtContent>
                    </w:sdt>
                    <w:p w14:paraId="2AE78E97" w14:textId="77777777" w:rsidR="00496101" w:rsidRPr="00517329" w:rsidRDefault="003B7881"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1056005D" w14:textId="777777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4E58AA87"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30A052E0" w14:textId="77777777"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11982795" w14:textId="77777777"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30A052E0" w14:textId="77777777"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11982795" w14:textId="77777777"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48753267" w14:textId="77777777" w:rsidR="00496101" w:rsidRPr="00EF6290" w:rsidRDefault="00496101" w:rsidP="00675688">
          <w:pPr>
            <w:rPr>
              <w:rFonts w:ascii="Times New Roman" w:hAnsi="Times New Roman" w:cs="Times New Roman"/>
            </w:rPr>
          </w:pPr>
        </w:p>
        <w:p w14:paraId="531B7175" w14:textId="77777777" w:rsidR="00496101" w:rsidRPr="00EF6290" w:rsidRDefault="001E3A11" w:rsidP="009B0716">
          <w:pPr>
            <w:jc w:val="center"/>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55AAE6A8">
                    <wp:simplePos x="0" y="0"/>
                    <wp:positionH relativeFrom="margin">
                      <wp:align>right</wp:align>
                    </wp:positionH>
                    <wp:positionV relativeFrom="page">
                      <wp:posOffset>4200000</wp:posOffset>
                    </wp:positionV>
                    <wp:extent cx="6858000" cy="944880"/>
                    <wp:effectExtent l="0" t="0" r="0" b="762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944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99A7F4" w14:textId="77777777" w:rsidR="00496101" w:rsidRDefault="007C66AB">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1E3A11">
                                      <w:t>Student Details: 50264 / IT351</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07BF4E82" w14:textId="77777777">
                                  <w:trPr>
                                    <w:trHeight w:hRule="exact" w:val="144"/>
                                    <w:jc w:val="right"/>
                                  </w:trPr>
                                  <w:tc>
                                    <w:tcPr>
                                      <w:tcW w:w="1666" w:type="pct"/>
                                    </w:tcPr>
                                    <w:p w14:paraId="2FCD38C6" w14:textId="77777777" w:rsidR="00496101" w:rsidRDefault="00496101"/>
                                  </w:tc>
                                  <w:tc>
                                    <w:tcPr>
                                      <w:tcW w:w="1667" w:type="pct"/>
                                    </w:tcPr>
                                    <w:p w14:paraId="6F07C471" w14:textId="77777777" w:rsidR="00496101" w:rsidRDefault="00496101"/>
                                  </w:tc>
                                  <w:tc>
                                    <w:tcPr>
                                      <w:tcW w:w="1667" w:type="pct"/>
                                    </w:tcPr>
                                    <w:p w14:paraId="18080BF4" w14:textId="77777777" w:rsidR="00496101" w:rsidRDefault="00496101"/>
                                  </w:tc>
                                </w:tr>
                                <w:tr w:rsidR="00496101" w14:paraId="70F8A632" w14:textId="77777777">
                                  <w:trPr>
                                    <w:jc w:val="right"/>
                                  </w:trPr>
                                  <w:tc>
                                    <w:tcPr>
                                      <w:tcW w:w="1666" w:type="pct"/>
                                      <w:tcMar>
                                        <w:bottom w:w="144" w:type="dxa"/>
                                      </w:tcMar>
                                    </w:tcPr>
                                    <w:p w14:paraId="513393E9" w14:textId="77777777" w:rsidR="000C0106" w:rsidRDefault="003B7881">
                                      <w:pPr>
                                        <w:spacing w:after="0" w:line="190" w:lineRule="auto"/>
                                      </w:pPr>
                                      <w:r>
                                        <w:rPr>
                                          <w:rFonts w:ascii="Times New Roman" w:hAnsi="Times New Roman" w:cs="Times New Roman"/>
                                          <w:b/>
                                          <w:bCs/>
                                          <w:color w:val="000000"/>
                                          <w:sz w:val="18"/>
                                          <w:szCs w:val="18"/>
                                        </w:rPr>
                                        <w:t xml:space="preserve">Name: </w:t>
                                      </w:r>
                                      <w:r>
                                        <w:rPr>
                                          <w:rFonts w:ascii="Times New Roman" w:hAnsi="Times New Roman" w:cs="Times New Roman"/>
                                          <w:color w:val="000000"/>
                                          <w:sz w:val="18"/>
                                          <w:szCs w:val="18"/>
                                        </w:rPr>
                                        <w:t>Sarah Saeed Alqarni</w:t>
                                      </w:r>
                                    </w:p>
                                    <w:p w14:paraId="42BE44CF" w14:textId="77777777" w:rsidR="000C0106" w:rsidRDefault="003B7881">
                                      <w:pPr>
                                        <w:spacing w:after="0" w:line="190" w:lineRule="auto"/>
                                      </w:pPr>
                                      <w:r>
                                        <w:rPr>
                                          <w:rFonts w:ascii="Times New Roman" w:hAnsi="Times New Roman" w:cs="Times New Roman"/>
                                          <w:b/>
                                          <w:bCs/>
                                          <w:color w:val="000000"/>
                                          <w:sz w:val="18"/>
                                          <w:szCs w:val="18"/>
                                        </w:rPr>
                                        <w:t xml:space="preserve">Name: </w:t>
                                      </w:r>
                                      <w:r>
                                        <w:rPr>
                                          <w:rFonts w:ascii="Times New Roman" w:hAnsi="Times New Roman" w:cs="Times New Roman"/>
                                          <w:color w:val="000000"/>
                                          <w:sz w:val="18"/>
                                          <w:szCs w:val="18"/>
                                        </w:rPr>
                                        <w:t>Ghala Ali Almutairi</w:t>
                                      </w:r>
                                    </w:p>
                                    <w:p w14:paraId="18629A02" w14:textId="77777777" w:rsidR="000C0106" w:rsidRDefault="003B7881">
                                      <w:pPr>
                                        <w:spacing w:after="0" w:line="190" w:lineRule="auto"/>
                                      </w:pPr>
                                      <w:r>
                                        <w:rPr>
                                          <w:rFonts w:ascii="Times New Roman" w:hAnsi="Times New Roman" w:cs="Times New Roman"/>
                                          <w:b/>
                                          <w:bCs/>
                                          <w:color w:val="000000"/>
                                          <w:sz w:val="18"/>
                                          <w:szCs w:val="18"/>
                                        </w:rPr>
                                        <w:t xml:space="preserve">Name: </w:t>
                                      </w:r>
                                      <w:r>
                                        <w:rPr>
                                          <w:rFonts w:ascii="Times New Roman" w:hAnsi="Times New Roman" w:cs="Times New Roman"/>
                                          <w:color w:val="000000"/>
                                          <w:sz w:val="18"/>
                                          <w:szCs w:val="18"/>
                                        </w:rPr>
                                        <w:t>Roba Abdulrahman Alqurashi</w:t>
                                      </w:r>
                                    </w:p>
                                    <w:p w14:paraId="19BB0C48" w14:textId="77777777" w:rsidR="000C0106" w:rsidRDefault="003B7881">
                                      <w:pPr>
                                        <w:spacing w:after="0" w:line="190" w:lineRule="auto"/>
                                      </w:pPr>
                                      <w:r>
                                        <w:rPr>
                                          <w:rFonts w:ascii="Times New Roman" w:hAnsi="Times New Roman" w:cs="Times New Roman"/>
                                          <w:b/>
                                          <w:bCs/>
                                          <w:color w:val="000000"/>
                                          <w:sz w:val="18"/>
                                          <w:szCs w:val="18"/>
                                        </w:rPr>
                                        <w:t xml:space="preserve">Name: </w:t>
                                      </w:r>
                                      <w:r>
                                        <w:rPr>
                                          <w:rFonts w:ascii="Times New Roman" w:hAnsi="Times New Roman" w:cs="Times New Roman"/>
                                          <w:color w:val="000000"/>
                                          <w:sz w:val="18"/>
                                          <w:szCs w:val="18"/>
                                        </w:rPr>
                                        <w:t xml:space="preserve">Sarah Saad </w:t>
                                      </w:r>
                                      <w:proofErr w:type="spellStart"/>
                                      <w:r>
                                        <w:rPr>
                                          <w:rFonts w:ascii="Times New Roman" w:hAnsi="Times New Roman" w:cs="Times New Roman"/>
                                          <w:color w:val="000000"/>
                                          <w:sz w:val="18"/>
                                          <w:szCs w:val="18"/>
                                        </w:rPr>
                                        <w:t>Alzumaya</w:t>
                                      </w:r>
                                      <w:proofErr w:type="spellEnd"/>
                                    </w:p>
                                    <w:p w14:paraId="37D2D98F" w14:textId="77777777" w:rsidR="001E3A11" w:rsidRPr="001E3A11" w:rsidRDefault="001E3A11" w:rsidP="001E3A11">
                                      <w:pPr>
                                        <w:spacing w:after="0" w:line="190" w:lineRule="auto"/>
                                        <w:rPr>
                                          <w:rFonts w:ascii="Times New Roman" w:hAnsi="Times New Roman" w:cs="Times New Roman"/>
                                          <w:color w:val="000000"/>
                                          <w:sz w:val="18"/>
                                          <w:szCs w:val="18"/>
                                        </w:rPr>
                                      </w:pPr>
                                      <w:r>
                                        <w:rPr>
                                          <w:rFonts w:ascii="Times New Roman" w:hAnsi="Times New Roman" w:cs="Times New Roman"/>
                                          <w:b/>
                                          <w:bCs/>
                                          <w:color w:val="000000"/>
                                          <w:sz w:val="18"/>
                                          <w:szCs w:val="18"/>
                                        </w:rPr>
                                        <w:t xml:space="preserve">Name: </w:t>
                                      </w:r>
                                      <w:r w:rsidRPr="001E3A11">
                                        <w:rPr>
                                          <w:rFonts w:ascii="Times New Roman" w:hAnsi="Times New Roman" w:cs="Times New Roman"/>
                                          <w:color w:val="000000"/>
                                          <w:sz w:val="18"/>
                                          <w:szCs w:val="18"/>
                                        </w:rPr>
                                        <w:t>Norah Ibrahim Alqahtani</w:t>
                                      </w:r>
                                    </w:p>
                                    <w:p w14:paraId="2EF10DA7" w14:textId="77777777" w:rsidR="001E3A11" w:rsidRDefault="001E3A11" w:rsidP="001E3A11">
                                      <w:pPr>
                                        <w:spacing w:after="0" w:line="190" w:lineRule="auto"/>
                                      </w:pPr>
                                    </w:p>
                                    <w:p w14:paraId="70A59D2D" w14:textId="77777777" w:rsidR="001E3A11" w:rsidRDefault="001E3A11">
                                      <w:pPr>
                                        <w:spacing w:after="0" w:line="190" w:lineRule="auto"/>
                                      </w:pPr>
                                    </w:p>
                                    <w:p w14:paraId="1C8BBB90" w14:textId="77777777" w:rsidR="001E3A11" w:rsidRDefault="001E3A11">
                                      <w:pPr>
                                        <w:spacing w:after="0" w:line="190" w:lineRule="auto"/>
                                      </w:pPr>
                                    </w:p>
                                  </w:tc>
                                  <w:tc>
                                    <w:tcPr>
                                      <w:tcW w:w="1667" w:type="pct"/>
                                      <w:tcMar>
                                        <w:bottom w:w="144" w:type="dxa"/>
                                      </w:tcMar>
                                    </w:tcPr>
                                    <w:p w14:paraId="37A752AA" w14:textId="77777777" w:rsidR="00496101" w:rsidRPr="00662A87" w:rsidRDefault="00496101" w:rsidP="00E8497B">
                                      <w:pPr>
                                        <w:pStyle w:val="Footer"/>
                                        <w:ind w:left="0"/>
                                        <w:rPr>
                                          <w:b/>
                                          <w:bCs/>
                                        </w:rPr>
                                      </w:pPr>
                                    </w:p>
                                  </w:tc>
                                  <w:tc>
                                    <w:tcPr>
                                      <w:tcW w:w="1667" w:type="pct"/>
                                      <w:tcMar>
                                        <w:bottom w:w="144" w:type="dxa"/>
                                      </w:tcMar>
                                    </w:tcPr>
                                    <w:p w14:paraId="291B04F2" w14:textId="77777777" w:rsidR="000C0106" w:rsidRDefault="003B7881">
                                      <w:pPr>
                                        <w:spacing w:after="0" w:line="190" w:lineRule="auto"/>
                                      </w:pPr>
                                      <w:r>
                                        <w:rPr>
                                          <w:rFonts w:ascii="Times New Roman" w:hAnsi="Times New Roman" w:cs="Times New Roman"/>
                                          <w:b/>
                                          <w:bCs/>
                                          <w:color w:val="000000"/>
                                          <w:sz w:val="18"/>
                                          <w:szCs w:val="18"/>
                                        </w:rPr>
                                        <w:t xml:space="preserve">ID: </w:t>
                                      </w:r>
                                      <w:r>
                                        <w:rPr>
                                          <w:rFonts w:ascii="Times New Roman" w:hAnsi="Times New Roman" w:cs="Times New Roman"/>
                                          <w:color w:val="000000"/>
                                          <w:sz w:val="18"/>
                                          <w:szCs w:val="18"/>
                                        </w:rPr>
                                        <w:t>S220019539</w:t>
                                      </w:r>
                                    </w:p>
                                    <w:p w14:paraId="0C9992CE" w14:textId="77777777" w:rsidR="000C0106" w:rsidRDefault="003B7881">
                                      <w:pPr>
                                        <w:spacing w:after="0" w:line="190" w:lineRule="auto"/>
                                      </w:pPr>
                                      <w:r>
                                        <w:rPr>
                                          <w:rFonts w:ascii="Times New Roman" w:hAnsi="Times New Roman" w:cs="Times New Roman"/>
                                          <w:b/>
                                          <w:bCs/>
                                          <w:color w:val="000000"/>
                                          <w:sz w:val="18"/>
                                          <w:szCs w:val="18"/>
                                        </w:rPr>
                                        <w:t xml:space="preserve">ID: </w:t>
                                      </w:r>
                                      <w:r>
                                        <w:rPr>
                                          <w:rFonts w:ascii="Times New Roman" w:hAnsi="Times New Roman" w:cs="Times New Roman"/>
                                          <w:color w:val="000000"/>
                                          <w:sz w:val="18"/>
                                          <w:szCs w:val="18"/>
                                        </w:rPr>
                                        <w:t>S230020112</w:t>
                                      </w:r>
                                    </w:p>
                                    <w:p w14:paraId="7AA1A8F9" w14:textId="77777777" w:rsidR="000C0106" w:rsidRDefault="003B7881">
                                      <w:pPr>
                                        <w:spacing w:after="0" w:line="190" w:lineRule="auto"/>
                                      </w:pPr>
                                      <w:r>
                                        <w:rPr>
                                          <w:rFonts w:ascii="Times New Roman" w:hAnsi="Times New Roman" w:cs="Times New Roman"/>
                                          <w:b/>
                                          <w:bCs/>
                                          <w:color w:val="000000"/>
                                          <w:sz w:val="18"/>
                                          <w:szCs w:val="18"/>
                                        </w:rPr>
                                        <w:t xml:space="preserve">ID: </w:t>
                                      </w:r>
                                      <w:r>
                                        <w:rPr>
                                          <w:rFonts w:ascii="Times New Roman" w:hAnsi="Times New Roman" w:cs="Times New Roman"/>
                                          <w:color w:val="000000"/>
                                          <w:sz w:val="18"/>
                                          <w:szCs w:val="18"/>
                                        </w:rPr>
                                        <w:t>S240010096</w:t>
                                      </w:r>
                                    </w:p>
                                    <w:p w14:paraId="26DC44E1" w14:textId="77777777" w:rsidR="000C0106" w:rsidRDefault="003B7881">
                                      <w:pPr>
                                        <w:spacing w:after="0" w:line="190" w:lineRule="auto"/>
                                      </w:pPr>
                                      <w:r>
                                        <w:rPr>
                                          <w:rFonts w:ascii="Times New Roman" w:hAnsi="Times New Roman" w:cs="Times New Roman"/>
                                          <w:b/>
                                          <w:bCs/>
                                          <w:color w:val="000000"/>
                                          <w:sz w:val="18"/>
                                          <w:szCs w:val="18"/>
                                        </w:rPr>
                                        <w:t xml:space="preserve">ID: </w:t>
                                      </w:r>
                                      <w:r>
                                        <w:rPr>
                                          <w:rFonts w:ascii="Times New Roman" w:hAnsi="Times New Roman" w:cs="Times New Roman"/>
                                          <w:color w:val="000000"/>
                                          <w:sz w:val="18"/>
                                          <w:szCs w:val="18"/>
                                        </w:rPr>
                                        <w:t>S230030501</w:t>
                                      </w:r>
                                    </w:p>
                                    <w:p w14:paraId="6B4B3F48" w14:textId="77777777" w:rsidR="001E3A11" w:rsidRDefault="001E3A11" w:rsidP="001E3A11">
                                      <w:pPr>
                                        <w:spacing w:after="0" w:line="190" w:lineRule="auto"/>
                                      </w:pPr>
                                      <w:r>
                                        <w:t>ID: 240037345</w:t>
                                      </w:r>
                                    </w:p>
                                    <w:p w14:paraId="40C79B4D" w14:textId="77777777" w:rsidR="001E3A11" w:rsidRDefault="001E3A11" w:rsidP="001E3A11">
                                      <w:pPr>
                                        <w:spacing w:after="0" w:line="190" w:lineRule="auto"/>
                                      </w:pPr>
                                    </w:p>
                                    <w:p w14:paraId="449DB369" w14:textId="77777777" w:rsidR="001E3A11" w:rsidRDefault="001E3A11" w:rsidP="001E3A11">
                                      <w:pPr>
                                        <w:spacing w:after="0" w:line="190" w:lineRule="auto"/>
                                      </w:pPr>
                                    </w:p>
                                  </w:tc>
                                </w:tr>
                                <w:tr w:rsidR="00496101" w14:paraId="3D83C0B6" w14:textId="77777777">
                                  <w:trPr>
                                    <w:trHeight w:hRule="exact" w:val="86"/>
                                    <w:jc w:val="right"/>
                                  </w:trPr>
                                  <w:tc>
                                    <w:tcPr>
                                      <w:tcW w:w="1666" w:type="pct"/>
                                      <w:shd w:val="clear" w:color="auto" w:fill="000000" w:themeFill="text1"/>
                                    </w:tcPr>
                                    <w:p w14:paraId="0E0CD151" w14:textId="77777777" w:rsidR="00496101" w:rsidRDefault="00496101">
                                      <w:pPr>
                                        <w:pStyle w:val="Footer"/>
                                      </w:pPr>
                                    </w:p>
                                  </w:tc>
                                  <w:tc>
                                    <w:tcPr>
                                      <w:tcW w:w="1667" w:type="pct"/>
                                      <w:shd w:val="clear" w:color="auto" w:fill="000000" w:themeFill="text1"/>
                                    </w:tcPr>
                                    <w:p w14:paraId="1CC6BB5D" w14:textId="77777777" w:rsidR="00496101" w:rsidRDefault="00496101">
                                      <w:pPr>
                                        <w:pStyle w:val="Footer"/>
                                      </w:pPr>
                                    </w:p>
                                  </w:tc>
                                  <w:tc>
                                    <w:tcPr>
                                      <w:tcW w:w="1667" w:type="pct"/>
                                      <w:shd w:val="clear" w:color="auto" w:fill="000000" w:themeFill="text1"/>
                                    </w:tcPr>
                                    <w:p w14:paraId="0F0E9556" w14:textId="77777777" w:rsidR="00496101" w:rsidRDefault="00496101">
                                      <w:pPr>
                                        <w:pStyle w:val="Footer"/>
                                      </w:pPr>
                                    </w:p>
                                  </w:tc>
                                </w:tr>
                              </w:tbl>
                              <w:p w14:paraId="0284D000" w14:textId="77777777" w:rsidR="00496101" w:rsidRDefault="00496101">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left:0;text-align:left;margin-left:488.8pt;margin-top:330.7pt;width:540pt;height:74.4pt;z-index:251675648;visibility:visible;mso-wrap-style:square;mso-width-percent:1282;mso-height-percent:0;mso-wrap-distance-left:9pt;mso-wrap-distance-top:0;mso-wrap-distance-right:9pt;mso-wrap-distance-bottom:0;mso-position-horizontal:right;mso-position-horizontal-relative:margin;mso-position-vertical:absolute;mso-position-vertical-relative:page;mso-width-percent:1282;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" o:allowoverlap="f" filled="f" stroked="f" strokeweight=".5pt">
                    <v:textbox inset="0,0,0,0">
                      <w:txbxContent>
                        <w:p w14:paraId="6699A7F4" w14:textId="77777777" w:rsidR="00496101" w:rsidRDefault="007C66AB">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1E3A11">
                                <w:t>Student Details: 50264 / IT351</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07BF4E82" w14:textId="77777777">
                            <w:trPr>
                              <w:trHeight w:hRule="exact" w:val="144"/>
                              <w:jc w:val="right"/>
                            </w:trPr>
                            <w:tc>
                              <w:tcPr>
                                <w:tcW w:w="1666" w:type="pct"/>
                              </w:tcPr>
                              <w:p w14:paraId="2FCD38C6" w14:textId="77777777" w:rsidR="00496101" w:rsidRDefault="00496101"/>
                            </w:tc>
                            <w:tc>
                              <w:tcPr>
                                <w:tcW w:w="1667" w:type="pct"/>
                              </w:tcPr>
                              <w:p w14:paraId="6F07C471" w14:textId="77777777" w:rsidR="00496101" w:rsidRDefault="00496101"/>
                            </w:tc>
                            <w:tc>
                              <w:tcPr>
                                <w:tcW w:w="1667" w:type="pct"/>
                              </w:tcPr>
                              <w:p w14:paraId="18080BF4" w14:textId="77777777" w:rsidR="00496101" w:rsidRDefault="00496101"/>
                            </w:tc>
                          </w:tr>
                          <w:tr w:rsidR="00496101" w14:paraId="70F8A632" w14:textId="77777777">
                            <w:trPr>
                              <w:jc w:val="right"/>
                            </w:trPr>
                            <w:tc>
                              <w:tcPr>
                                <w:tcW w:w="1666" w:type="pct"/>
                                <w:tcMar>
                                  <w:bottom w:w="144" w:type="dxa"/>
                                </w:tcMar>
                              </w:tcPr>
                              <w:p w14:paraId="513393E9" w14:textId="77777777" w:rsidR="000C0106" w:rsidRDefault="003B7881">
                                <w:pPr>
                                  <w:spacing w:after="0" w:line="190" w:lineRule="auto"/>
                                </w:pPr>
                                <w:r>
                                  <w:rPr>
                                    <w:rFonts w:ascii="Times New Roman" w:hAnsi="Times New Roman" w:cs="Times New Roman"/>
                                    <w:b/>
                                    <w:bCs/>
                                    <w:color w:val="000000"/>
                                    <w:sz w:val="18"/>
                                    <w:szCs w:val="18"/>
                                  </w:rPr>
                                  <w:t xml:space="preserve">Name: </w:t>
                                </w:r>
                                <w:r>
                                  <w:rPr>
                                    <w:rFonts w:ascii="Times New Roman" w:hAnsi="Times New Roman" w:cs="Times New Roman"/>
                                    <w:color w:val="000000"/>
                                    <w:sz w:val="18"/>
                                    <w:szCs w:val="18"/>
                                  </w:rPr>
                                  <w:t>Sarah Saeed Alqarni</w:t>
                                </w:r>
                              </w:p>
                              <w:p w14:paraId="42BE44CF" w14:textId="77777777" w:rsidR="000C0106" w:rsidRDefault="003B7881">
                                <w:pPr>
                                  <w:spacing w:after="0" w:line="190" w:lineRule="auto"/>
                                </w:pPr>
                                <w:r>
                                  <w:rPr>
                                    <w:rFonts w:ascii="Times New Roman" w:hAnsi="Times New Roman" w:cs="Times New Roman"/>
                                    <w:b/>
                                    <w:bCs/>
                                    <w:color w:val="000000"/>
                                    <w:sz w:val="18"/>
                                    <w:szCs w:val="18"/>
                                  </w:rPr>
                                  <w:t xml:space="preserve">Name: </w:t>
                                </w:r>
                                <w:r>
                                  <w:rPr>
                                    <w:rFonts w:ascii="Times New Roman" w:hAnsi="Times New Roman" w:cs="Times New Roman"/>
                                    <w:color w:val="000000"/>
                                    <w:sz w:val="18"/>
                                    <w:szCs w:val="18"/>
                                  </w:rPr>
                                  <w:t>Ghala Ali Almutairi</w:t>
                                </w:r>
                              </w:p>
                              <w:p w14:paraId="18629A02" w14:textId="77777777" w:rsidR="000C0106" w:rsidRDefault="003B7881">
                                <w:pPr>
                                  <w:spacing w:after="0" w:line="190" w:lineRule="auto"/>
                                </w:pPr>
                                <w:r>
                                  <w:rPr>
                                    <w:rFonts w:ascii="Times New Roman" w:hAnsi="Times New Roman" w:cs="Times New Roman"/>
                                    <w:b/>
                                    <w:bCs/>
                                    <w:color w:val="000000"/>
                                    <w:sz w:val="18"/>
                                    <w:szCs w:val="18"/>
                                  </w:rPr>
                                  <w:t xml:space="preserve">Name: </w:t>
                                </w:r>
                                <w:r>
                                  <w:rPr>
                                    <w:rFonts w:ascii="Times New Roman" w:hAnsi="Times New Roman" w:cs="Times New Roman"/>
                                    <w:color w:val="000000"/>
                                    <w:sz w:val="18"/>
                                    <w:szCs w:val="18"/>
                                  </w:rPr>
                                  <w:t>Roba Abdulrahman Alqurashi</w:t>
                                </w:r>
                              </w:p>
                              <w:p w14:paraId="19BB0C48" w14:textId="77777777" w:rsidR="000C0106" w:rsidRDefault="003B7881">
                                <w:pPr>
                                  <w:spacing w:after="0" w:line="190" w:lineRule="auto"/>
                                </w:pPr>
                                <w:r>
                                  <w:rPr>
                                    <w:rFonts w:ascii="Times New Roman" w:hAnsi="Times New Roman" w:cs="Times New Roman"/>
                                    <w:b/>
                                    <w:bCs/>
                                    <w:color w:val="000000"/>
                                    <w:sz w:val="18"/>
                                    <w:szCs w:val="18"/>
                                  </w:rPr>
                                  <w:t xml:space="preserve">Name: </w:t>
                                </w:r>
                                <w:r>
                                  <w:rPr>
                                    <w:rFonts w:ascii="Times New Roman" w:hAnsi="Times New Roman" w:cs="Times New Roman"/>
                                    <w:color w:val="000000"/>
                                    <w:sz w:val="18"/>
                                    <w:szCs w:val="18"/>
                                  </w:rPr>
                                  <w:t xml:space="preserve">Sarah Saad </w:t>
                                </w:r>
                                <w:proofErr w:type="spellStart"/>
                                <w:r>
                                  <w:rPr>
                                    <w:rFonts w:ascii="Times New Roman" w:hAnsi="Times New Roman" w:cs="Times New Roman"/>
                                    <w:color w:val="000000"/>
                                    <w:sz w:val="18"/>
                                    <w:szCs w:val="18"/>
                                  </w:rPr>
                                  <w:t>Alzumaya</w:t>
                                </w:r>
                                <w:proofErr w:type="spellEnd"/>
                              </w:p>
                              <w:p w14:paraId="37D2D98F" w14:textId="77777777" w:rsidR="001E3A11" w:rsidRPr="001E3A11" w:rsidRDefault="001E3A11" w:rsidP="001E3A11">
                                <w:pPr>
                                  <w:spacing w:after="0" w:line="190" w:lineRule="auto"/>
                                  <w:rPr>
                                    <w:rFonts w:ascii="Times New Roman" w:hAnsi="Times New Roman" w:cs="Times New Roman"/>
                                    <w:color w:val="000000"/>
                                    <w:sz w:val="18"/>
                                    <w:szCs w:val="18"/>
                                  </w:rPr>
                                </w:pPr>
                                <w:r>
                                  <w:rPr>
                                    <w:rFonts w:ascii="Times New Roman" w:hAnsi="Times New Roman" w:cs="Times New Roman"/>
                                    <w:b/>
                                    <w:bCs/>
                                    <w:color w:val="000000"/>
                                    <w:sz w:val="18"/>
                                    <w:szCs w:val="18"/>
                                  </w:rPr>
                                  <w:t xml:space="preserve">Name: </w:t>
                                </w:r>
                                <w:r w:rsidRPr="001E3A11">
                                  <w:rPr>
                                    <w:rFonts w:ascii="Times New Roman" w:hAnsi="Times New Roman" w:cs="Times New Roman"/>
                                    <w:color w:val="000000"/>
                                    <w:sz w:val="18"/>
                                    <w:szCs w:val="18"/>
                                  </w:rPr>
                                  <w:t>Norah Ibrahim Alqahtani</w:t>
                                </w:r>
                              </w:p>
                              <w:p w14:paraId="2EF10DA7" w14:textId="77777777" w:rsidR="001E3A11" w:rsidRDefault="001E3A11" w:rsidP="001E3A11">
                                <w:pPr>
                                  <w:spacing w:after="0" w:line="190" w:lineRule="auto"/>
                                </w:pPr>
                              </w:p>
                              <w:p w14:paraId="70A59D2D" w14:textId="77777777" w:rsidR="001E3A11" w:rsidRDefault="001E3A11">
                                <w:pPr>
                                  <w:spacing w:after="0" w:line="190" w:lineRule="auto"/>
                                </w:pPr>
                              </w:p>
                              <w:p w14:paraId="1C8BBB90" w14:textId="77777777" w:rsidR="001E3A11" w:rsidRDefault="001E3A11">
                                <w:pPr>
                                  <w:spacing w:after="0" w:line="190" w:lineRule="auto"/>
                                </w:pPr>
                              </w:p>
                            </w:tc>
                            <w:tc>
                              <w:tcPr>
                                <w:tcW w:w="1667" w:type="pct"/>
                                <w:tcMar>
                                  <w:bottom w:w="144" w:type="dxa"/>
                                </w:tcMar>
                              </w:tcPr>
                              <w:p w14:paraId="37A752AA" w14:textId="77777777" w:rsidR="00496101" w:rsidRPr="00662A87" w:rsidRDefault="00496101" w:rsidP="00E8497B">
                                <w:pPr>
                                  <w:pStyle w:val="Footer"/>
                                  <w:ind w:left="0"/>
                                  <w:rPr>
                                    <w:b/>
                                    <w:bCs/>
                                  </w:rPr>
                                </w:pPr>
                              </w:p>
                            </w:tc>
                            <w:tc>
                              <w:tcPr>
                                <w:tcW w:w="1667" w:type="pct"/>
                                <w:tcMar>
                                  <w:bottom w:w="144" w:type="dxa"/>
                                </w:tcMar>
                              </w:tcPr>
                              <w:p w14:paraId="291B04F2" w14:textId="77777777" w:rsidR="000C0106" w:rsidRDefault="003B7881">
                                <w:pPr>
                                  <w:spacing w:after="0" w:line="190" w:lineRule="auto"/>
                                </w:pPr>
                                <w:r>
                                  <w:rPr>
                                    <w:rFonts w:ascii="Times New Roman" w:hAnsi="Times New Roman" w:cs="Times New Roman"/>
                                    <w:b/>
                                    <w:bCs/>
                                    <w:color w:val="000000"/>
                                    <w:sz w:val="18"/>
                                    <w:szCs w:val="18"/>
                                  </w:rPr>
                                  <w:t xml:space="preserve">ID: </w:t>
                                </w:r>
                                <w:r>
                                  <w:rPr>
                                    <w:rFonts w:ascii="Times New Roman" w:hAnsi="Times New Roman" w:cs="Times New Roman"/>
                                    <w:color w:val="000000"/>
                                    <w:sz w:val="18"/>
                                    <w:szCs w:val="18"/>
                                  </w:rPr>
                                  <w:t>S220019539</w:t>
                                </w:r>
                              </w:p>
                              <w:p w14:paraId="0C9992CE" w14:textId="77777777" w:rsidR="000C0106" w:rsidRDefault="003B7881">
                                <w:pPr>
                                  <w:spacing w:after="0" w:line="190" w:lineRule="auto"/>
                                </w:pPr>
                                <w:r>
                                  <w:rPr>
                                    <w:rFonts w:ascii="Times New Roman" w:hAnsi="Times New Roman" w:cs="Times New Roman"/>
                                    <w:b/>
                                    <w:bCs/>
                                    <w:color w:val="000000"/>
                                    <w:sz w:val="18"/>
                                    <w:szCs w:val="18"/>
                                  </w:rPr>
                                  <w:t xml:space="preserve">ID: </w:t>
                                </w:r>
                                <w:r>
                                  <w:rPr>
                                    <w:rFonts w:ascii="Times New Roman" w:hAnsi="Times New Roman" w:cs="Times New Roman"/>
                                    <w:color w:val="000000"/>
                                    <w:sz w:val="18"/>
                                    <w:szCs w:val="18"/>
                                  </w:rPr>
                                  <w:t>S230020112</w:t>
                                </w:r>
                              </w:p>
                              <w:p w14:paraId="7AA1A8F9" w14:textId="77777777" w:rsidR="000C0106" w:rsidRDefault="003B7881">
                                <w:pPr>
                                  <w:spacing w:after="0" w:line="190" w:lineRule="auto"/>
                                </w:pPr>
                                <w:r>
                                  <w:rPr>
                                    <w:rFonts w:ascii="Times New Roman" w:hAnsi="Times New Roman" w:cs="Times New Roman"/>
                                    <w:b/>
                                    <w:bCs/>
                                    <w:color w:val="000000"/>
                                    <w:sz w:val="18"/>
                                    <w:szCs w:val="18"/>
                                  </w:rPr>
                                  <w:t xml:space="preserve">ID: </w:t>
                                </w:r>
                                <w:r>
                                  <w:rPr>
                                    <w:rFonts w:ascii="Times New Roman" w:hAnsi="Times New Roman" w:cs="Times New Roman"/>
                                    <w:color w:val="000000"/>
                                    <w:sz w:val="18"/>
                                    <w:szCs w:val="18"/>
                                  </w:rPr>
                                  <w:t>S240010096</w:t>
                                </w:r>
                              </w:p>
                              <w:p w14:paraId="26DC44E1" w14:textId="77777777" w:rsidR="000C0106" w:rsidRDefault="003B7881">
                                <w:pPr>
                                  <w:spacing w:after="0" w:line="190" w:lineRule="auto"/>
                                </w:pPr>
                                <w:r>
                                  <w:rPr>
                                    <w:rFonts w:ascii="Times New Roman" w:hAnsi="Times New Roman" w:cs="Times New Roman"/>
                                    <w:b/>
                                    <w:bCs/>
                                    <w:color w:val="000000"/>
                                    <w:sz w:val="18"/>
                                    <w:szCs w:val="18"/>
                                  </w:rPr>
                                  <w:t xml:space="preserve">ID: </w:t>
                                </w:r>
                                <w:r>
                                  <w:rPr>
                                    <w:rFonts w:ascii="Times New Roman" w:hAnsi="Times New Roman" w:cs="Times New Roman"/>
                                    <w:color w:val="000000"/>
                                    <w:sz w:val="18"/>
                                    <w:szCs w:val="18"/>
                                  </w:rPr>
                                  <w:t>S230030501</w:t>
                                </w:r>
                              </w:p>
                              <w:p w14:paraId="6B4B3F48" w14:textId="77777777" w:rsidR="001E3A11" w:rsidRDefault="001E3A11" w:rsidP="001E3A11">
                                <w:pPr>
                                  <w:spacing w:after="0" w:line="190" w:lineRule="auto"/>
                                </w:pPr>
                                <w:r>
                                  <w:t>ID: 240037345</w:t>
                                </w:r>
                              </w:p>
                              <w:p w14:paraId="40C79B4D" w14:textId="77777777" w:rsidR="001E3A11" w:rsidRDefault="001E3A11" w:rsidP="001E3A11">
                                <w:pPr>
                                  <w:spacing w:after="0" w:line="190" w:lineRule="auto"/>
                                </w:pPr>
                              </w:p>
                              <w:p w14:paraId="449DB369" w14:textId="77777777" w:rsidR="001E3A11" w:rsidRDefault="001E3A11" w:rsidP="001E3A11">
                                <w:pPr>
                                  <w:spacing w:after="0" w:line="190" w:lineRule="auto"/>
                                </w:pPr>
                              </w:p>
                            </w:tc>
                          </w:tr>
                          <w:tr w:rsidR="00496101" w14:paraId="3D83C0B6" w14:textId="77777777">
                            <w:trPr>
                              <w:trHeight w:hRule="exact" w:val="86"/>
                              <w:jc w:val="right"/>
                            </w:trPr>
                            <w:tc>
                              <w:tcPr>
                                <w:tcW w:w="1666" w:type="pct"/>
                                <w:shd w:val="clear" w:color="auto" w:fill="000000" w:themeFill="text1"/>
                              </w:tcPr>
                              <w:p w14:paraId="0E0CD151" w14:textId="77777777" w:rsidR="00496101" w:rsidRDefault="00496101">
                                <w:pPr>
                                  <w:pStyle w:val="Footer"/>
                                </w:pPr>
                              </w:p>
                            </w:tc>
                            <w:tc>
                              <w:tcPr>
                                <w:tcW w:w="1667" w:type="pct"/>
                                <w:shd w:val="clear" w:color="auto" w:fill="000000" w:themeFill="text1"/>
                              </w:tcPr>
                              <w:p w14:paraId="1CC6BB5D" w14:textId="77777777" w:rsidR="00496101" w:rsidRDefault="00496101">
                                <w:pPr>
                                  <w:pStyle w:val="Footer"/>
                                </w:pPr>
                              </w:p>
                            </w:tc>
                            <w:tc>
                              <w:tcPr>
                                <w:tcW w:w="1667" w:type="pct"/>
                                <w:shd w:val="clear" w:color="auto" w:fill="000000" w:themeFill="text1"/>
                              </w:tcPr>
                              <w:p w14:paraId="0F0E9556" w14:textId="77777777" w:rsidR="00496101" w:rsidRDefault="00496101">
                                <w:pPr>
                                  <w:pStyle w:val="Footer"/>
                                </w:pPr>
                              </w:p>
                            </w:tc>
                          </w:tr>
                        </w:tbl>
                        <w:p w14:paraId="0284D000" w14:textId="77777777" w:rsidR="00496101" w:rsidRDefault="00496101">
                          <w:pPr>
                            <w:pStyle w:val="NoSpacing"/>
                          </w:pPr>
                        </w:p>
                      </w:txbxContent>
                    </v:textbox>
                    <w10:wrap type="square" anchorx="margin" anchory="page"/>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68DCC305">
                    <wp:simplePos x="0" y="0"/>
                    <wp:positionH relativeFrom="margin">
                      <wp:posOffset>-1295400</wp:posOffset>
                    </wp:positionH>
                    <wp:positionV relativeFrom="margin">
                      <wp:posOffset>5245735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B52A88"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A9FF6C" w14:textId="77777777"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5B8882F"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034D4486" w14:textId="77777777"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464A8D2A" w14:textId="7777777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35165ED9" w14:textId="77777777"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36418C77"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BB67EB6"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7327B88C" w14:textId="77777777"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55DFC80C" w14:textId="77777777"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050A5180"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left:0;text-align:left;margin-left:-102pt;margin-top:41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">
                    <v:rect id="Rectangle 199" o:spid="_x0000_s1030" style="position:absolute;top:228;width:3567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09B52A88"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15A9FF6C" w14:textId="77777777"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5B8882F"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034D4486" w14:textId="77777777"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464A8D2A" w14:textId="7777777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35165ED9" w14:textId="77777777"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36418C77"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BB67EB6"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7327B88C" w14:textId="77777777"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55DFC80C" w14:textId="77777777"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050A5180"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5EDC7FC0" w14:textId="77777777" w:rsidR="00496101" w:rsidRPr="00EF6290" w:rsidRDefault="00496101">
      <w:pPr>
        <w:rPr>
          <w:rFonts w:ascii="Times New Roman" w:hAnsi="Times New Roman" w:cs="Times New Roman"/>
        </w:rPr>
        <w:sectPr w:rsidR="00496101" w:rsidRPr="00EF6290" w:rsidSect="000832B3">
          <w:headerReference w:type="default" r:id="rId12"/>
          <w:footerReference w:type="even" r:id="rId13"/>
          <w:footerReference w:type="default" r:id="rId14"/>
          <w:headerReference w:type="first" r:id="rId15"/>
          <w:footerReference w:type="first" r:id="rId16"/>
          <w:pgSz w:w="12240" w:h="15840" w:code="1"/>
          <w:pgMar w:top="1080" w:right="720" w:bottom="720" w:left="3096" w:header="1080" w:footer="0" w:gutter="0"/>
          <w:pgNumType w:fmt="lowerRoman" w:start="0"/>
          <w:cols w:space="708"/>
          <w:titlePg/>
          <w:docGrid w:linePitch="360"/>
        </w:sectPr>
      </w:pPr>
    </w:p>
    <w:p w14:paraId="4C1DD851" w14:textId="77777777"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0008706"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1F48C4BA"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45AFDB5A" w14:textId="77777777"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67EE5FD" w14:textId="77777777"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4D49C9AA" w14:textId="77777777"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2CA65C9"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49AFA07E"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71ACDEC2" w14:textId="77777777"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0FEAA247" w14:textId="77777777"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3760438D" w14:textId="7777777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30C5630" w14:textId="77777777"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0B531A60" w14:textId="77777777"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1CECD1B" w14:textId="77777777" w:rsidR="00AA24F7" w:rsidRDefault="00FF1242" w:rsidP="008F281E">
                            <w:pPr>
                              <w:pStyle w:val="Quote"/>
                            </w:pPr>
                            <w:r>
                              <w:rPr>
                                <w:rStyle w:val="QuoteChar"/>
                                <w:i/>
                                <w:iCs/>
                              </w:rPr>
                              <w:t>Learning Outcome(s)</w:t>
                            </w:r>
                            <w:r w:rsidR="00FC59AC">
                              <w:t>:</w:t>
                            </w:r>
                            <w:r w:rsidR="00AA24F7">
                              <w:t xml:space="preserve"> </w:t>
                            </w:r>
                          </w:p>
                          <w:p w14:paraId="659F6397" w14:textId="77777777"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2EBC8F71" w14:textId="77777777" w:rsidR="00FF1242" w:rsidRDefault="00FF1242" w:rsidP="00FF1242"/>
                          <w:p w14:paraId="12D7B7FF" w14:textId="77777777" w:rsidR="00FF1242" w:rsidRDefault="00FF1242" w:rsidP="00FF1242"/>
                          <w:p w14:paraId="78BA7239" w14:textId="77777777" w:rsidR="00FF1242" w:rsidRDefault="00FF1242" w:rsidP="00FF1242"/>
                          <w:p w14:paraId="23BCE494" w14:textId="77777777" w:rsidR="00FF1242" w:rsidRDefault="00FF1242" w:rsidP="00FF1242"/>
                          <w:p w14:paraId="2099BC96" w14:textId="77777777" w:rsidR="00FF1242" w:rsidRDefault="00FF1242" w:rsidP="00FF1242"/>
                          <w:p w14:paraId="44E49085"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xmlns:w16cei="http://schemas.microsoft.com/office/word/2026/wordml/cei">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31CECD1B" w14:textId="77777777" w:rsidR="00AA24F7" w:rsidRDefault="00FF1242" w:rsidP="008F281E">
                      <w:pPr>
                        <w:pStyle w:val="af"/>
                      </w:pPr>
                      <w:r>
                        <w:rPr>
                          <w:rStyle w:val="Char5"/>
                          <w:i/>
                          <w:iCs/>
                        </w:rPr>
                        <w:t>Learning Outcome(s)</w:t>
                      </w:r>
                      <w:r w:rsidR="00FC59AC">
                        <w:t>:</w:t>
                      </w:r>
                      <w:r w:rsidR="00AA24F7">
                        <w:t xml:space="preserve"> </w:t>
                      </w:r>
                    </w:p>
                    <w:p w14:paraId="659F6397" w14:textId="77777777"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2EBC8F71" w14:textId="77777777" w:rsidR="00FF1242" w:rsidRDefault="00FF1242" w:rsidP="00FF1242"/>
                    <w:p w14:paraId="12D7B7FF" w14:textId="77777777" w:rsidR="00FF1242" w:rsidRDefault="00FF1242" w:rsidP="00FF1242"/>
                    <w:p w14:paraId="78BA7239" w14:textId="77777777" w:rsidR="00FF1242" w:rsidRDefault="00FF1242" w:rsidP="00FF1242"/>
                    <w:p w14:paraId="23BCE494" w14:textId="77777777" w:rsidR="00FF1242" w:rsidRDefault="00FF1242" w:rsidP="00FF1242"/>
                    <w:p w14:paraId="2099BC96" w14:textId="77777777" w:rsidR="00FF1242" w:rsidRDefault="00FF1242" w:rsidP="00FF1242"/>
                    <w:p w14:paraId="44E49085"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16E9AF"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w16cei="http://schemas.microsoft.com/office/word/2026/wordml/cei">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1C16E9AF"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0E278B6E" w14:textId="77777777"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1E1CA810" w14:textId="77777777" w:rsidR="002F144A" w:rsidRPr="00284AB1" w:rsidRDefault="00F21995"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r>
      <w:r w:rsidR="00F21995">
        <w:rPr>
          <w:rFonts w:ascii="Times New Roman" w:eastAsia="Times New Roman" w:hAnsi="Times New Roman" w:cs="Times New Roman"/>
          <w:noProof/>
          <w:color w:val="auto"/>
          <w:sz w:val="24"/>
          <w:szCs w:val="24"/>
        </w:rPr>
        <w:pict w14:anchorId="252BB086">
          <v:rect id="_x0000_i1025" style="width:0;height:.75pt" o:hralign="center" o:hrstd="t" o:hrnoshade="t" o:hr="t" fillcolor="#404040" stroked="f"/>
        </w:pict>
      </w:r>
    </w:p>
    <w:p w14:paraId="4C681F61"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518898DA"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005CC5CE"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021D24D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331A0327"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07F7AA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43632469"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4D78A7D9"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28CC0DF2"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373FB5C9"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222DB4B1" w14:textId="77777777"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4E79A784"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2C1C5C27"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57081EE8" w14:textId="77777777"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6D9682D8" w14:textId="77777777" w:rsidR="002F144A" w:rsidRPr="00284AB1" w:rsidRDefault="00F21995"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r>
      <w:r w:rsidR="00F21995">
        <w:rPr>
          <w:rFonts w:ascii="Times New Roman" w:eastAsia="Times New Roman" w:hAnsi="Times New Roman" w:cs="Times New Roman"/>
          <w:noProof/>
          <w:color w:val="auto"/>
          <w:sz w:val="24"/>
          <w:szCs w:val="24"/>
        </w:rPr>
        <w:pict w14:anchorId="181FD575">
          <v:rect id="_x0000_i1026" style="width:0;height:.75pt" o:hralign="center" o:hrstd="t" o:hrnoshade="t" o:hr="t" fillcolor="#404040" stroked="f"/>
        </w:pict>
      </w:r>
    </w:p>
    <w:p w14:paraId="42268D2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5C012425"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32D494A1" w14:textId="77777777"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2056C1A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3B4EE87F"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5D3A3404"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1CEA5C2A" w14:textId="77777777"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65DE818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241B58A8" w14:textId="77777777"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4824E53F"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4A7B6EEA" w14:textId="77777777"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7C5AD65B" w14:textId="77777777"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43DE489C" w14:textId="77777777"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19463B6"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74C20B31" w14:textId="77777777"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53343AFB" w14:textId="77777777"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15C7837B" w14:textId="77777777"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220BC66C"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38C7F4AD" w14:textId="77777777"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6A0269B6" w14:textId="77777777" w:rsidR="002F144A" w:rsidRPr="00284AB1" w:rsidRDefault="00F21995"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r>
      <w:r w:rsidR="00F21995">
        <w:rPr>
          <w:rFonts w:ascii="Times New Roman" w:eastAsia="Times New Roman" w:hAnsi="Times New Roman" w:cs="Times New Roman"/>
          <w:noProof/>
          <w:color w:val="auto"/>
          <w:sz w:val="24"/>
          <w:szCs w:val="24"/>
        </w:rPr>
        <w:pict w14:anchorId="1494EBB6">
          <v:rect id="_x0000_i1027" style="width:0;height:.75pt" o:hralign="center" o:hrstd="t" o:hrnoshade="t" o:hr="t" fillcolor="#404040" stroked="f"/>
        </w:pict>
      </w:r>
    </w:p>
    <w:p w14:paraId="799E554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4A3AE07B" w14:textId="77777777"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120BE43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120BE43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4FC2BE6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7D0F4896"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4E609428"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6A20B17F"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34655B8"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3C531BA2"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B57DAA3"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546B865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3C0CA8DE" w14:textId="77777777"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4CB72583"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2926FCC4"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7BBAD70"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55F99168"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624C15F3"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1BF2FCF2"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53DE9872"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1D8B20A9" w14:textId="77777777"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7D70C5AA" w14:textId="77777777" w:rsidR="00EA4998" w:rsidRDefault="00F21995"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21995">
        <w:rPr>
          <w:rFonts w:ascii="Times New Roman" w:eastAsia="Times New Roman" w:hAnsi="Times New Roman" w:cs="Times New Roman"/>
          <w:noProof/>
          <w:sz w:val="24"/>
          <w:szCs w:val="24"/>
        </w:rPr>
        <w:pict w14:anchorId="56DC92F5">
          <v:rect id="_x0000_i1028" style="width:0;height:.75pt" o:hralign="center" o:hrstd="t" o:hrnoshade="t" o:hr="t" fillcolor="#404040" stroked="f"/>
        </w:pict>
      </w:r>
    </w:p>
    <w:p w14:paraId="6A5BF587" w14:textId="77777777" w:rsidR="00F371FE" w:rsidRPr="00F371FE" w:rsidRDefault="00F371FE" w:rsidP="00F371FE">
      <w:pPr>
        <w:rPr>
          <w:rFonts w:ascii="Times New Roman" w:eastAsia="Times New Roman" w:hAnsi="Times New Roman" w:cs="Times New Roman"/>
          <w:sz w:val="24"/>
          <w:szCs w:val="24"/>
        </w:rPr>
      </w:pPr>
    </w:p>
    <w:p w14:paraId="64E73619" w14:textId="77777777" w:rsidR="00F371FE" w:rsidRPr="00F371FE" w:rsidRDefault="00F371FE" w:rsidP="00F371FE">
      <w:pPr>
        <w:rPr>
          <w:rFonts w:ascii="Times New Roman" w:eastAsia="Times New Roman" w:hAnsi="Times New Roman" w:cs="Times New Roman"/>
          <w:sz w:val="24"/>
          <w:szCs w:val="24"/>
        </w:rPr>
      </w:pPr>
    </w:p>
    <w:p w14:paraId="1513592B" w14:textId="77777777" w:rsidR="00F371FE" w:rsidRDefault="00F371FE" w:rsidP="00F371FE">
      <w:pPr>
        <w:rPr>
          <w:rFonts w:ascii="Times New Roman" w:eastAsia="Times New Roman" w:hAnsi="Times New Roman" w:cs="Times New Roman"/>
          <w:sz w:val="24"/>
          <w:szCs w:val="24"/>
        </w:rPr>
      </w:pPr>
    </w:p>
    <w:p w14:paraId="2250724E" w14:textId="77777777" w:rsidR="00F371FE" w:rsidRPr="00EA4998" w:rsidRDefault="00F371FE" w:rsidP="00F371FE">
      <w:pPr>
        <w:pStyle w:val="Heading1"/>
        <w:spacing w:before="240" w:after="160"/>
        <w:rPr>
          <w:sz w:val="28"/>
          <w:szCs w:val="8"/>
        </w:rPr>
      </w:pPr>
      <w:r w:rsidRPr="00F371FE">
        <w:rPr>
          <w:sz w:val="28"/>
          <w:szCs w:val="8"/>
        </w:rPr>
        <w:lastRenderedPageBreak/>
        <w:t>Important Notes</w:t>
      </w:r>
    </w:p>
    <w:p w14:paraId="033DF035"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7A34DADF"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58BD9100"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7B70A4CF"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2B6F840C"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0299B18" w14:textId="77777777" w:rsidR="002F144A" w:rsidRPr="002F144A" w:rsidRDefault="00F21995"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21995">
        <w:rPr>
          <w:rFonts w:ascii="Times New Roman" w:eastAsia="Times New Roman" w:hAnsi="Times New Roman" w:cs="Times New Roman"/>
          <w:noProof/>
          <w:sz w:val="24"/>
          <w:szCs w:val="24"/>
        </w:rPr>
        <w:pict w14:anchorId="30235765">
          <v:rect id="_x0000_i1029" style="width:0;height:.75pt" o:hralign="center" o:hrstd="t" o:hrnoshade="t" o:hr="t" fillcolor="#404040" stroked="f"/>
        </w:pict>
      </w:r>
    </w:p>
    <w:p w14:paraId="6DED7BEE" w14:textId="60E29641" w:rsidR="000C0106" w:rsidRPr="00F21995" w:rsidRDefault="000C0106" w:rsidP="00F21995">
      <w:pPr>
        <w:rPr>
          <w:rFonts w:ascii="Times New Roman" w:hAnsi="Times New Roman" w:cs="Times New Roman"/>
          <w:b/>
          <w:bCs/>
          <w:sz w:val="28"/>
          <w:szCs w:val="28"/>
        </w:rPr>
      </w:pPr>
    </w:p>
    <w:sectPr w:rsidR="000C0106" w:rsidRPr="00F21995">
      <w:headerReference w:type="default" r:id="rId17"/>
      <w:footerReference w:type="even" r:id="rId18"/>
      <w:footerReference w:type="default" r:id="rId19"/>
      <w:footerReference w:type="first" r:id="rId20"/>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D8B1C" w14:textId="77777777" w:rsidR="003B7881" w:rsidRDefault="003B7881">
      <w:pPr>
        <w:spacing w:after="0" w:line="240" w:lineRule="auto"/>
      </w:pPr>
      <w:r>
        <w:separator/>
      </w:r>
    </w:p>
    <w:p w14:paraId="006E95BB" w14:textId="77777777" w:rsidR="003B7881" w:rsidRDefault="003B7881"/>
    <w:p w14:paraId="2D72D145" w14:textId="77777777" w:rsidR="003B7881" w:rsidRDefault="003B7881"/>
  </w:endnote>
  <w:endnote w:type="continuationSeparator" w:id="0">
    <w:p w14:paraId="440A2328" w14:textId="77777777" w:rsidR="003B7881" w:rsidRDefault="003B7881">
      <w:pPr>
        <w:spacing w:after="0" w:line="240" w:lineRule="auto"/>
      </w:pPr>
      <w:r>
        <w:continuationSeparator/>
      </w:r>
    </w:p>
    <w:p w14:paraId="53F38B10" w14:textId="77777777" w:rsidR="003B7881" w:rsidRDefault="003B7881"/>
    <w:p w14:paraId="412AB895" w14:textId="77777777" w:rsidR="003B7881" w:rsidRDefault="003B78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985256" w14:textId="77777777"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7C008C0"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77C008C0"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B48F2D" w14:textId="7777777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FBD61CC"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6FBD61CC"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E6D041" w14:textId="77777777"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5AB0BB5C" w14:textId="77777777"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5AB0BB5C" w14:textId="77777777"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B8C5D" w14:textId="77777777"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EBBE400"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1EBBE400"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D428A" w14:textId="77777777"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4A63D43C" w14:textId="77777777"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4A63D43C" w14:textId="77777777"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BA8CFC" w14:textId="77777777"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AB54D6C"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AB54D6C"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7E94E" w14:textId="77777777" w:rsidR="003B7881" w:rsidRDefault="003B7881">
      <w:pPr>
        <w:spacing w:after="0" w:line="240" w:lineRule="auto"/>
      </w:pPr>
      <w:r>
        <w:separator/>
      </w:r>
    </w:p>
    <w:p w14:paraId="77FE1DA3" w14:textId="77777777" w:rsidR="003B7881" w:rsidRDefault="003B7881"/>
    <w:p w14:paraId="6AC40148" w14:textId="77777777" w:rsidR="003B7881" w:rsidRDefault="003B7881"/>
  </w:footnote>
  <w:footnote w:type="continuationSeparator" w:id="0">
    <w:p w14:paraId="3D550008" w14:textId="77777777" w:rsidR="003B7881" w:rsidRDefault="003B7881">
      <w:pPr>
        <w:spacing w:after="0" w:line="240" w:lineRule="auto"/>
      </w:pPr>
      <w:r>
        <w:continuationSeparator/>
      </w:r>
    </w:p>
    <w:p w14:paraId="00EF113F" w14:textId="77777777" w:rsidR="003B7881" w:rsidRDefault="003B7881"/>
    <w:p w14:paraId="6E75454C" w14:textId="77777777" w:rsidR="003B7881" w:rsidRDefault="003B78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1698EC48" w14:textId="77777777">
      <w:trPr>
        <w:trHeight w:hRule="exact" w:val="720"/>
        <w:jc w:val="right"/>
      </w:trPr>
      <w:tc>
        <w:tcPr>
          <w:tcW w:w="2088" w:type="dxa"/>
          <w:vAlign w:val="bottom"/>
        </w:tcPr>
        <w:p w14:paraId="6CF3D8EC" w14:textId="77777777" w:rsidR="00496101" w:rsidRDefault="00496101">
          <w:pPr>
            <w:pStyle w:val="Page"/>
          </w:pPr>
        </w:p>
      </w:tc>
      <w:tc>
        <w:tcPr>
          <w:tcW w:w="288" w:type="dxa"/>
          <w:vAlign w:val="bottom"/>
        </w:tcPr>
        <w:p w14:paraId="61D5D9FB" w14:textId="77777777" w:rsidR="00496101" w:rsidRDefault="00496101"/>
      </w:tc>
      <w:tc>
        <w:tcPr>
          <w:tcW w:w="8424" w:type="dxa"/>
          <w:vAlign w:val="bottom"/>
        </w:tcPr>
        <w:p w14:paraId="641862F3" w14:textId="77777777" w:rsidR="00496101" w:rsidRDefault="00496101">
          <w:pPr>
            <w:pStyle w:val="InfoHeading"/>
          </w:pPr>
        </w:p>
      </w:tc>
    </w:tr>
    <w:tr w:rsidR="00496101" w14:paraId="1BFEB7EF" w14:textId="77777777">
      <w:trPr>
        <w:trHeight w:hRule="exact" w:val="86"/>
        <w:jc w:val="right"/>
      </w:trPr>
      <w:tc>
        <w:tcPr>
          <w:tcW w:w="2088" w:type="dxa"/>
          <w:shd w:val="clear" w:color="auto" w:fill="000000" w:themeFill="text1"/>
        </w:tcPr>
        <w:p w14:paraId="03AD3E22" w14:textId="77777777" w:rsidR="00496101" w:rsidRDefault="00496101">
          <w:pPr>
            <w:pStyle w:val="Header"/>
          </w:pPr>
        </w:p>
      </w:tc>
      <w:tc>
        <w:tcPr>
          <w:tcW w:w="288" w:type="dxa"/>
        </w:tcPr>
        <w:p w14:paraId="283545C4" w14:textId="77777777" w:rsidR="00496101" w:rsidRDefault="00496101">
          <w:pPr>
            <w:pStyle w:val="Header"/>
          </w:pPr>
        </w:p>
      </w:tc>
      <w:tc>
        <w:tcPr>
          <w:tcW w:w="8424" w:type="dxa"/>
          <w:shd w:val="clear" w:color="auto" w:fill="000000" w:themeFill="text1"/>
        </w:tcPr>
        <w:p w14:paraId="1EC23883" w14:textId="77777777" w:rsidR="00496101" w:rsidRDefault="00496101">
          <w:pPr>
            <w:pStyle w:val="Header"/>
          </w:pPr>
        </w:p>
      </w:tc>
    </w:tr>
  </w:tbl>
  <w:p w14:paraId="15E30419"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A07086" w14:textId="7777777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00986B1" w14:textId="77777777"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232E88A8" w14:textId="77777777">
      <w:trPr>
        <w:trHeight w:hRule="exact" w:val="720"/>
        <w:jc w:val="right"/>
      </w:trPr>
      <w:tc>
        <w:tcPr>
          <w:tcW w:w="2088" w:type="dxa"/>
          <w:vAlign w:val="bottom"/>
        </w:tcPr>
        <w:p w14:paraId="693F0493" w14:textId="77777777"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319F62E1" w14:textId="77777777" w:rsidR="00496101" w:rsidRDefault="00496101"/>
      </w:tc>
      <w:tc>
        <w:tcPr>
          <w:tcW w:w="8424" w:type="dxa"/>
          <w:vAlign w:val="bottom"/>
        </w:tcPr>
        <w:p w14:paraId="4AA125A8" w14:textId="77777777" w:rsidR="00496101" w:rsidRDefault="00462A92">
          <w:pPr>
            <w:pStyle w:val="InfoHeading"/>
          </w:pPr>
          <w:r>
            <w:rPr>
              <w:rFonts w:ascii="Times New Roman" w:hAnsi="Times New Roman" w:cs="Times New Roman"/>
              <w:color w:val="000000"/>
              <w:sz w:val="20"/>
            </w:rPr>
            <w:t>Project-Phase 1</w:t>
          </w:r>
        </w:p>
      </w:tc>
    </w:tr>
    <w:tr w:rsidR="00496101" w14:paraId="2B9B576A" w14:textId="77777777">
      <w:trPr>
        <w:trHeight w:hRule="exact" w:val="86"/>
        <w:jc w:val="right"/>
      </w:trPr>
      <w:tc>
        <w:tcPr>
          <w:tcW w:w="2088" w:type="dxa"/>
          <w:shd w:val="clear" w:color="auto" w:fill="000000" w:themeFill="text1"/>
        </w:tcPr>
        <w:p w14:paraId="4B3D5AB7" w14:textId="77777777" w:rsidR="00496101" w:rsidRDefault="00496101">
          <w:pPr>
            <w:rPr>
              <w:sz w:val="10"/>
            </w:rPr>
          </w:pPr>
        </w:p>
      </w:tc>
      <w:tc>
        <w:tcPr>
          <w:tcW w:w="288" w:type="dxa"/>
        </w:tcPr>
        <w:p w14:paraId="0BCDF57A" w14:textId="77777777" w:rsidR="00496101" w:rsidRDefault="00496101">
          <w:pPr>
            <w:rPr>
              <w:sz w:val="10"/>
            </w:rPr>
          </w:pPr>
        </w:p>
      </w:tc>
      <w:tc>
        <w:tcPr>
          <w:tcW w:w="8424" w:type="dxa"/>
          <w:shd w:val="clear" w:color="auto" w:fill="000000" w:themeFill="text1"/>
        </w:tcPr>
        <w:p w14:paraId="774EF85F" w14:textId="77777777" w:rsidR="00496101" w:rsidRDefault="00496101">
          <w:pPr>
            <w:rPr>
              <w:sz w:val="10"/>
            </w:rPr>
          </w:pPr>
        </w:p>
      </w:tc>
    </w:tr>
  </w:tbl>
  <w:p w14:paraId="01753D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6"/>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19"/>
  </w:num>
  <w:num w:numId="7" w16cid:durableId="397174229">
    <w:abstractNumId w:val="8"/>
  </w:num>
  <w:num w:numId="8" w16cid:durableId="931354328">
    <w:abstractNumId w:val="13"/>
  </w:num>
  <w:num w:numId="9" w16cid:durableId="62263108">
    <w:abstractNumId w:val="11"/>
  </w:num>
  <w:num w:numId="10" w16cid:durableId="1927955866">
    <w:abstractNumId w:val="37"/>
  </w:num>
  <w:num w:numId="11" w16cid:durableId="756098790">
    <w:abstractNumId w:val="1"/>
  </w:num>
  <w:num w:numId="12" w16cid:durableId="434597706">
    <w:abstractNumId w:val="38"/>
  </w:num>
  <w:num w:numId="13" w16cid:durableId="1898585123">
    <w:abstractNumId w:val="25"/>
  </w:num>
  <w:num w:numId="14" w16cid:durableId="711923612">
    <w:abstractNumId w:val="10"/>
  </w:num>
  <w:num w:numId="15" w16cid:durableId="2014600283">
    <w:abstractNumId w:val="31"/>
  </w:num>
  <w:num w:numId="16" w16cid:durableId="184946024">
    <w:abstractNumId w:val="3"/>
  </w:num>
  <w:num w:numId="17" w16cid:durableId="379062663">
    <w:abstractNumId w:val="6"/>
  </w:num>
  <w:num w:numId="18" w16cid:durableId="456801736">
    <w:abstractNumId w:val="24"/>
  </w:num>
  <w:num w:numId="19" w16cid:durableId="1554585946">
    <w:abstractNumId w:val="34"/>
  </w:num>
  <w:num w:numId="20" w16cid:durableId="1141995062">
    <w:abstractNumId w:val="21"/>
  </w:num>
  <w:num w:numId="21" w16cid:durableId="1938050249">
    <w:abstractNumId w:val="40"/>
  </w:num>
  <w:num w:numId="22" w16cid:durableId="1792362805">
    <w:abstractNumId w:val="29"/>
  </w:num>
  <w:num w:numId="23" w16cid:durableId="2026787479">
    <w:abstractNumId w:val="30"/>
  </w:num>
  <w:num w:numId="24" w16cid:durableId="48381452">
    <w:abstractNumId w:val="17"/>
  </w:num>
  <w:num w:numId="25" w16cid:durableId="1904680284">
    <w:abstractNumId w:val="20"/>
  </w:num>
  <w:num w:numId="26" w16cid:durableId="1721706664">
    <w:abstractNumId w:val="12"/>
  </w:num>
  <w:num w:numId="27" w16cid:durableId="2086952879">
    <w:abstractNumId w:val="7"/>
  </w:num>
  <w:num w:numId="28" w16cid:durableId="292103946">
    <w:abstractNumId w:val="39"/>
  </w:num>
  <w:num w:numId="29" w16cid:durableId="454105692">
    <w:abstractNumId w:val="33"/>
  </w:num>
  <w:num w:numId="30" w16cid:durableId="1578319093">
    <w:abstractNumId w:val="14"/>
  </w:num>
  <w:num w:numId="31" w16cid:durableId="1557857989">
    <w:abstractNumId w:val="32"/>
  </w:num>
  <w:num w:numId="32" w16cid:durableId="1820807591">
    <w:abstractNumId w:val="22"/>
  </w:num>
  <w:num w:numId="33" w16cid:durableId="1869296896">
    <w:abstractNumId w:val="18"/>
  </w:num>
  <w:num w:numId="34" w16cid:durableId="898131526">
    <w:abstractNumId w:val="4"/>
  </w:num>
  <w:num w:numId="35" w16cid:durableId="1428381332">
    <w:abstractNumId w:val="28"/>
  </w:num>
  <w:num w:numId="36" w16cid:durableId="1560481285">
    <w:abstractNumId w:val="5"/>
  </w:num>
  <w:num w:numId="37" w16cid:durableId="1595361358">
    <w:abstractNumId w:val="35"/>
  </w:num>
  <w:num w:numId="38" w16cid:durableId="1336421898">
    <w:abstractNumId w:val="9"/>
  </w:num>
  <w:num w:numId="39" w16cid:durableId="1002318287">
    <w:abstractNumId w:val="36"/>
  </w:num>
  <w:num w:numId="40" w16cid:durableId="744491326">
    <w:abstractNumId w:val="15"/>
  </w:num>
  <w:num w:numId="41" w16cid:durableId="1053701031">
    <w:abstractNumId w:val="27"/>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3"/>
    <w:lvlOverride w:ilvl="0">
      <w:startOverride w:val="1"/>
    </w:lvlOverride>
  </w:num>
  <w:num w:numId="44" w16cid:durableId="2138065465">
    <w:abstractNumId w:val="26"/>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1"/>
  <w:proofState w:spelling="clean"/>
  <w:attachedTemplate r:id="rId1"/>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0106"/>
    <w:rsid w:val="000C2F74"/>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1E3A11"/>
    <w:rsid w:val="00206680"/>
    <w:rsid w:val="002271BC"/>
    <w:rsid w:val="00233A3C"/>
    <w:rsid w:val="00245D96"/>
    <w:rsid w:val="00247CF9"/>
    <w:rsid w:val="00251D1B"/>
    <w:rsid w:val="0025209A"/>
    <w:rsid w:val="00255C48"/>
    <w:rsid w:val="0027269F"/>
    <w:rsid w:val="002738D7"/>
    <w:rsid w:val="00280348"/>
    <w:rsid w:val="00284AB1"/>
    <w:rsid w:val="0028771D"/>
    <w:rsid w:val="002956E3"/>
    <w:rsid w:val="0029593B"/>
    <w:rsid w:val="00297CEE"/>
    <w:rsid w:val="002A74E9"/>
    <w:rsid w:val="002B0382"/>
    <w:rsid w:val="002B7A24"/>
    <w:rsid w:val="002C2CB7"/>
    <w:rsid w:val="002C532D"/>
    <w:rsid w:val="002C71FE"/>
    <w:rsid w:val="002E075F"/>
    <w:rsid w:val="002E0C62"/>
    <w:rsid w:val="002F144A"/>
    <w:rsid w:val="002F444A"/>
    <w:rsid w:val="002F7AE5"/>
    <w:rsid w:val="003146CB"/>
    <w:rsid w:val="0031778C"/>
    <w:rsid w:val="003252AB"/>
    <w:rsid w:val="00341020"/>
    <w:rsid w:val="003450E9"/>
    <w:rsid w:val="003453DB"/>
    <w:rsid w:val="00353412"/>
    <w:rsid w:val="003562F8"/>
    <w:rsid w:val="00387A4B"/>
    <w:rsid w:val="003A2778"/>
    <w:rsid w:val="003A7184"/>
    <w:rsid w:val="003B037B"/>
    <w:rsid w:val="003B7881"/>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61C9"/>
    <w:rsid w:val="005D79C5"/>
    <w:rsid w:val="005F71CF"/>
    <w:rsid w:val="006301F4"/>
    <w:rsid w:val="00642C31"/>
    <w:rsid w:val="006541DE"/>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33B70"/>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72CEF"/>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766B7"/>
    <w:rsid w:val="00D8041E"/>
    <w:rsid w:val="00D8368D"/>
    <w:rsid w:val="00D86B79"/>
    <w:rsid w:val="00D8723B"/>
    <w:rsid w:val="00D9328B"/>
    <w:rsid w:val="00D97BD8"/>
    <w:rsid w:val="00DA436B"/>
    <w:rsid w:val="00DA5507"/>
    <w:rsid w:val="00DB193E"/>
    <w:rsid w:val="00DC67E2"/>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21995"/>
    <w:rsid w:val="00F31463"/>
    <w:rsid w:val="00F34564"/>
    <w:rsid w:val="00F371FE"/>
    <w:rsid w:val="00F63908"/>
    <w:rsid w:val="00F66490"/>
    <w:rsid w:val="00F7131F"/>
    <w:rsid w:val="00F7151F"/>
    <w:rsid w:val="00F7268F"/>
    <w:rsid w:val="00F84D59"/>
    <w:rsid w:val="00FB3FB6"/>
    <w:rsid w:val="00FC048A"/>
    <w:rsid w:val="00FC41D8"/>
    <w:rsid w:val="00FC59AC"/>
    <w:rsid w:val="00FD1D30"/>
    <w:rsid w:val="00FF1242"/>
    <w:rsid w:val="00FF290C"/>
    <w:rsid w:val="00FF6145"/>
    <w:rsid w:val="00FF695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2"/>
    </o:shapelayout>
  </w:shapeDefaults>
  <w:decimalSymbol w:val="."/>
  <w:listSeparator w:val=","/>
  <w14:docId w14:val="60905284"/>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A632E"/>
    <w:rsid w:val="001F1C5C"/>
    <w:rsid w:val="00200AE2"/>
    <w:rsid w:val="002477AE"/>
    <w:rsid w:val="0028771D"/>
    <w:rsid w:val="00324ACF"/>
    <w:rsid w:val="00351A43"/>
    <w:rsid w:val="00354BA8"/>
    <w:rsid w:val="00396450"/>
    <w:rsid w:val="003D2448"/>
    <w:rsid w:val="004A7EE6"/>
    <w:rsid w:val="004E4D7A"/>
    <w:rsid w:val="00530AEC"/>
    <w:rsid w:val="005443A0"/>
    <w:rsid w:val="005E024E"/>
    <w:rsid w:val="006400C0"/>
    <w:rsid w:val="006541DE"/>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2CEF"/>
    <w:rsid w:val="00C77297"/>
    <w:rsid w:val="00CC6F9F"/>
    <w:rsid w:val="00D02BF5"/>
    <w:rsid w:val="00D248BA"/>
    <w:rsid w:val="00D56FB7"/>
    <w:rsid w:val="00DC67E2"/>
    <w:rsid w:val="00E02997"/>
    <w:rsid w:val="00E552F8"/>
    <w:rsid w:val="00E97C42"/>
    <w:rsid w:val="00EA7B1C"/>
    <w:rsid w:val="00F33075"/>
    <w:rsid w:val="00F4300D"/>
    <w:rsid w:val="00F7131F"/>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3708AEB578014D9B44AFBB8209C116" ma:contentTypeVersion="5" ma:contentTypeDescription="Create a new document." ma:contentTypeScope="" ma:versionID="bae047cd032dd6530957e2d8e763e712">
  <xsd:schema xmlns:xsd="http://www.w3.org/2001/XMLSchema" xmlns:xs="http://www.w3.org/2001/XMLSchema" xmlns:p="http://schemas.microsoft.com/office/2006/metadata/properties" xmlns:ns3="ee63683c-ee1b-4e55-ad80-c03be638981e" targetNamespace="http://schemas.microsoft.com/office/2006/metadata/properties" ma:root="true" ma:fieldsID="02b33e2a019b025e4b5981d66f26cf29" ns3:_="">
    <xsd:import namespace="ee63683c-ee1b-4e55-ad80-c03be638981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63683c-ee1b-4e55-ad80-c03be63898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ee63683c-ee1b-4e55-ad80-c03be638981e"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B27179-418E-44FE-BF46-5C3452C9A718}">
  <ds:schemaRefs>
    <ds:schemaRef ds:uri="http://schemas.microsoft.com/office/2006/metadata/contentType"/>
    <ds:schemaRef ds:uri="http://schemas.microsoft.com/office/2006/metadata/properties/metaAttributes"/>
    <ds:schemaRef ds:uri="http://www.w3.org/2000/xmlns/"/>
    <ds:schemaRef ds:uri="http://www.w3.org/2001/XMLSchema"/>
    <ds:schemaRef ds:uri="ee63683c-ee1b-4e55-ad80-c03be638981e"/>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A9477462-7E2A-42BC-B91D-4AAEA0C42620}">
  <ds:schemaRefs>
    <ds:schemaRef ds:uri="http://schemas.microsoft.com/office/2006/metadata/properties"/>
    <ds:schemaRef ds:uri="http://www.w3.org/2000/xmlns/"/>
    <ds:schemaRef ds:uri="ee63683c-ee1b-4e55-ad80-c03be638981e"/>
    <ds:schemaRef ds:uri="http://www.w3.org/2001/XMLSchema-instance"/>
  </ds:schemaRefs>
</ds:datastoreItem>
</file>

<file path=customXml/itemProps5.xml><?xml version="1.0" encoding="utf-8"?>
<ds:datastoreItem xmlns:ds="http://schemas.openxmlformats.org/officeDocument/2006/customXml" ds:itemID="{9F81E392-1D2C-414C-B333-5106A379BA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Annual%20report%20(Red%20and%20Black%20design).dotx</Template>
  <TotalTime>0</TotalTime>
  <Pages>7</Pages>
  <Words>1081</Words>
  <Characters>5543</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50264 / IT351</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SARAH SAAD HMOUD. ALZUMAYA</dc:creator>
  <cp:keywords/>
  <cp:lastModifiedBy>SARAH SAAD HMOUD. ALZUMAYA</cp:lastModifiedBy>
  <cp:revision>2</cp:revision>
  <cp:lastPrinted>2022-02-16T16:04:00Z</cp:lastPrinted>
  <dcterms:created xsi:type="dcterms:W3CDTF">2026-07-30T21:26:00Z</dcterms:created>
  <dcterms:modified xsi:type="dcterms:W3CDTF">2026-07-30T21:26:00Z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y fmtid="{D5CDD505-2E9C-101B-9397-08002B2CF9AE}" pid="14" name="ContentTypeId">
    <vt:lpwstr>0x010100BC3708AEB578014D9B44AFBB8209C116</vt:lpwstr>
  </property>
</Properties>
</file>